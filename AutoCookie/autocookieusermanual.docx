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5BB71" w14:textId="16A2B2D9" w:rsidR="00170B79" w:rsidRPr="00722A2F" w:rsidRDefault="00DE1986" w:rsidP="00034A3C">
      <w:pPr>
        <w:pStyle w:val="Title"/>
      </w:pPr>
      <w:r>
        <w:rPr>
          <w:lang w:val="en-GB" w:eastAsia="en-GB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0F4D9B12" wp14:editId="6395F001">
                <wp:simplePos x="0" y="0"/>
                <wp:positionH relativeFrom="page">
                  <wp:posOffset>-114935</wp:posOffset>
                </wp:positionH>
                <wp:positionV relativeFrom="page">
                  <wp:posOffset>532765</wp:posOffset>
                </wp:positionV>
                <wp:extent cx="8020800" cy="3002400"/>
                <wp:effectExtent l="0" t="0" r="0" b="7620"/>
                <wp:wrapNone/>
                <wp:docPr id="6" name="Group 6" descr="Stack of books, blackboard and pencils in holder" title="Background bann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800" cy="3002400"/>
                          <a:chOff x="0" y="0"/>
                          <a:chExt cx="8021320" cy="3003550"/>
                        </a:xfrm>
                      </wpg:grpSpPr>
                      <wps:wsp>
                        <wps:cNvPr id="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Rectangle 64" descr="homework.jpg" title="pencils in holder and stack of books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4701D" id="Group 6" o:spid="_x0000_s1026" alt="Title: Background banner - Description: Stack of books, blackboard and pencils in holder" style="position:absolute;margin-left:-9.05pt;margin-top:41.95pt;width:631.55pt;height:236.4pt;z-index:-251401216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C7gAAAABSZ2h0bG9uZwAAA3g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">
                <v:rect id="Rectangle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Rectangle 64" o:spid="_x0000_s1029" alt="homework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homework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6377BA">
        <w:t>AUTOCOOKIE user manual</w:t>
      </w:r>
    </w:p>
    <w:p w14:paraId="22049354" w14:textId="041D2AF6" w:rsidR="00097195" w:rsidRPr="00745BDF" w:rsidRDefault="006377BA" w:rsidP="00534A3E">
      <w:pPr>
        <w:ind w:right="3240"/>
        <w:rPr>
          <w:color w:val="CE4A07" w:themeColor="accent6" w:themeShade="BF"/>
          <w:sz w:val="20"/>
          <w:szCs w:val="20"/>
        </w:rPr>
      </w:pPr>
      <w:r w:rsidRPr="00745BDF">
        <w:rPr>
          <w:noProof/>
          <w:sz w:val="20"/>
          <w:szCs w:val="20"/>
        </w:rPr>
        <w:drawing>
          <wp:anchor distT="0" distB="0" distL="114300" distR="114300" simplePos="0" relativeHeight="251916288" behindDoc="0" locked="0" layoutInCell="1" allowOverlap="1" wp14:anchorId="6EDC8F8D" wp14:editId="44F8162D">
            <wp:simplePos x="0" y="0"/>
            <wp:positionH relativeFrom="page">
              <wp:posOffset>5187916</wp:posOffset>
            </wp:positionH>
            <wp:positionV relativeFrom="paragraph">
              <wp:posOffset>3810</wp:posOffset>
            </wp:positionV>
            <wp:extent cx="2567940" cy="2477135"/>
            <wp:effectExtent l="0" t="0" r="3810" b="0"/>
            <wp:wrapSquare wrapText="bothSides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2F8" w:rsidRPr="00745BDF">
        <w:rPr>
          <w:noProof/>
          <w:color w:val="CE4A07" w:themeColor="accent6" w:themeShade="BF"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B6C800B" wp14:editId="1D767240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C8BED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</w:rPr>
                              <w:t>Homework Tips Checklist for Parents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6C800B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" filled="f" fillcolor="white [3212]" stroked="f" strokecolor="black [3213]" strokeweight=".25pt">
                <v:textbox inset=",7.2pt,,7.2pt">
                  <w:txbxContent>
                    <w:p w14:paraId="38CC8BED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</w:rPr>
                        <w:t>Homework Tips Checklist for Parents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745BDF">
        <w:rPr>
          <w:sz w:val="20"/>
          <w:szCs w:val="20"/>
        </w:rPr>
        <w:t xml:space="preserve">AutoCookie allows you to turn a clip art image into a cookie cutter </w:t>
      </w:r>
    </w:p>
    <w:p w14:paraId="2494B69D" w14:textId="2EC985C2" w:rsidR="009B6F5A" w:rsidRPr="00745BDF" w:rsidRDefault="006377BA" w:rsidP="006377BA">
      <w:pPr>
        <w:pStyle w:val="Heading1"/>
        <w:rPr>
          <w:sz w:val="24"/>
          <w:szCs w:val="52"/>
        </w:rPr>
      </w:pPr>
      <w:r w:rsidRPr="00745BDF">
        <w:rPr>
          <w:sz w:val="24"/>
          <w:szCs w:val="52"/>
        </w:rPr>
        <w:t>Prepare your image</w:t>
      </w:r>
    </w:p>
    <w:p w14:paraId="782E683E" w14:textId="0A129641" w:rsidR="00097195" w:rsidRPr="00745BDF" w:rsidRDefault="00266AE6" w:rsidP="00C8063B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-6579233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6377BA" w:rsidRPr="00745BDF">
        <w:rPr>
          <w:sz w:val="20"/>
          <w:szCs w:val="20"/>
        </w:rPr>
        <w:t>Find a clipart image with a white background that you want to become your cookie cutter.</w:t>
      </w:r>
    </w:p>
    <w:p w14:paraId="2762101B" w14:textId="16912FE2" w:rsidR="00097195" w:rsidRPr="00745BDF" w:rsidRDefault="00266AE6" w:rsidP="00C8063B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19831082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097195" w:rsidRPr="00745BDF">
        <w:rPr>
          <w:sz w:val="20"/>
          <w:szCs w:val="20"/>
        </w:rPr>
        <w:t xml:space="preserve"> </w:t>
      </w:r>
      <w:r w:rsidR="006377BA" w:rsidRPr="00745BDF">
        <w:rPr>
          <w:sz w:val="20"/>
          <w:szCs w:val="20"/>
        </w:rPr>
        <w:t xml:space="preserve">  Download and name this file “candidate.jpg” and put it onto the AutoCookieSoftware folder that is given to you on the flash drive.</w:t>
      </w:r>
    </w:p>
    <w:p w14:paraId="78109FC4" w14:textId="245ABB90" w:rsidR="00097195" w:rsidRPr="00745BDF" w:rsidRDefault="00266AE6" w:rsidP="00C8063B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-145049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6377BA" w:rsidRPr="00745BDF">
        <w:rPr>
          <w:sz w:val="20"/>
          <w:szCs w:val="20"/>
        </w:rPr>
        <w:t xml:space="preserve">Run the AutoCookie application in the folder. </w:t>
      </w:r>
    </w:p>
    <w:p w14:paraId="7936BC5F" w14:textId="599BCD7F" w:rsidR="00097195" w:rsidRPr="00745BDF" w:rsidRDefault="00266AE6" w:rsidP="006377BA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-205884706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6377BA" w:rsidRPr="00745BDF">
        <w:rPr>
          <w:sz w:val="20"/>
          <w:szCs w:val="20"/>
        </w:rPr>
        <w:t>Once the file is generated (~100s) it will be saved as “finished_prod.jpg.”</w:t>
      </w:r>
    </w:p>
    <w:p w14:paraId="43E59168" w14:textId="1F4F6FF6" w:rsidR="00097195" w:rsidRPr="00745BDF" w:rsidRDefault="003A0EC9" w:rsidP="005D608A">
      <w:pPr>
        <w:pStyle w:val="Heading1"/>
        <w:rPr>
          <w:sz w:val="24"/>
          <w:szCs w:val="52"/>
        </w:rPr>
      </w:pPr>
      <w:r w:rsidRPr="00745BDF">
        <w:rPr>
          <w:noProof/>
          <w:sz w:val="24"/>
          <w:szCs w:val="52"/>
        </w:rPr>
        <w:drawing>
          <wp:anchor distT="0" distB="0" distL="114300" distR="114300" simplePos="0" relativeHeight="251917312" behindDoc="0" locked="0" layoutInCell="1" allowOverlap="1" wp14:anchorId="1416A6AC" wp14:editId="185234F9">
            <wp:simplePos x="0" y="0"/>
            <wp:positionH relativeFrom="page">
              <wp:align>right</wp:align>
            </wp:positionH>
            <wp:positionV relativeFrom="paragraph">
              <wp:posOffset>719455</wp:posOffset>
            </wp:positionV>
            <wp:extent cx="2588260" cy="2496185"/>
            <wp:effectExtent l="0" t="0" r="2540" b="0"/>
            <wp:wrapSquare wrapText="bothSides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7BA" w:rsidRPr="00745BDF">
        <w:rPr>
          <w:sz w:val="24"/>
          <w:szCs w:val="52"/>
        </w:rPr>
        <w:t>File conversion</w:t>
      </w:r>
    </w:p>
    <w:p w14:paraId="1A8D425E" w14:textId="1FE4F7D3" w:rsidR="00097195" w:rsidRPr="00745BDF" w:rsidRDefault="00266AE6" w:rsidP="003A0EC9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18661237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3A0EC9" w:rsidRPr="00745BDF">
        <w:rPr>
          <w:sz w:val="20"/>
          <w:szCs w:val="20"/>
        </w:rPr>
        <w:t xml:space="preserve">Go to </w:t>
      </w:r>
      <w:hyperlink r:id="rId14" w:history="1">
        <w:r w:rsidR="003A0EC9" w:rsidRPr="00745BDF">
          <w:rPr>
            <w:rStyle w:val="Hyperlink"/>
            <w:sz w:val="20"/>
            <w:szCs w:val="20"/>
          </w:rPr>
          <w:t>https://convertio.co/jpg-svg/</w:t>
        </w:r>
      </w:hyperlink>
      <w:r w:rsidR="003A0EC9" w:rsidRPr="00745BDF">
        <w:rPr>
          <w:sz w:val="20"/>
          <w:szCs w:val="20"/>
        </w:rPr>
        <w:t xml:space="preserve"> and convert finished_prod.jpg to an svg file</w:t>
      </w:r>
      <w:r w:rsidR="00097195" w:rsidRPr="00745BDF">
        <w:rPr>
          <w:sz w:val="20"/>
          <w:szCs w:val="20"/>
        </w:rPr>
        <w:t>.</w:t>
      </w:r>
      <w:r w:rsidR="003A0EC9" w:rsidRPr="00745BDF">
        <w:rPr>
          <w:sz w:val="20"/>
          <w:szCs w:val="20"/>
        </w:rPr>
        <w:t xml:space="preserve"> Download your converted file.</w:t>
      </w:r>
      <w:r w:rsidR="00097195" w:rsidRPr="00745BDF">
        <w:rPr>
          <w:sz w:val="20"/>
          <w:szCs w:val="20"/>
        </w:rPr>
        <w:t xml:space="preserve"> </w:t>
      </w:r>
    </w:p>
    <w:p w14:paraId="5062DE4B" w14:textId="03B337F0" w:rsidR="003A0EC9" w:rsidRPr="00745BDF" w:rsidRDefault="00266AE6" w:rsidP="003A0EC9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19177469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3A0EC9" w:rsidRPr="00745BDF">
        <w:rPr>
          <w:sz w:val="20"/>
          <w:szCs w:val="20"/>
        </w:rPr>
        <w:t xml:space="preserve">Go to </w:t>
      </w:r>
      <w:hyperlink r:id="rId15" w:history="1">
        <w:r w:rsidR="003A0EC9" w:rsidRPr="00745BDF">
          <w:rPr>
            <w:rStyle w:val="Hyperlink"/>
            <w:sz w:val="20"/>
            <w:szCs w:val="20"/>
          </w:rPr>
          <w:t>http://svg2stl.com/</w:t>
        </w:r>
      </w:hyperlink>
      <w:r w:rsidR="003A0EC9" w:rsidRPr="00745BDF">
        <w:rPr>
          <w:sz w:val="20"/>
          <w:szCs w:val="20"/>
        </w:rPr>
        <w:t xml:space="preserve"> and select your new svg file. </w:t>
      </w:r>
    </w:p>
    <w:p w14:paraId="5004EF87" w14:textId="21392552" w:rsidR="00097195" w:rsidRPr="00745BDF" w:rsidRDefault="00266AE6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19163554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3A0EC9" w:rsidRPr="00745BDF">
        <w:rPr>
          <w:sz w:val="20"/>
          <w:szCs w:val="20"/>
        </w:rPr>
        <w:t>Click upload. Extrude 35 mm. Finish conversion and download your stl file.</w:t>
      </w:r>
    </w:p>
    <w:p w14:paraId="6865E735" w14:textId="7FFD65B2" w:rsidR="00097195" w:rsidRPr="00745BDF" w:rsidRDefault="00DF5D80" w:rsidP="00DB1D49">
      <w:pPr>
        <w:pStyle w:val="Heading1"/>
        <w:rPr>
          <w:sz w:val="24"/>
          <w:szCs w:val="52"/>
        </w:rPr>
      </w:pPr>
      <w:r w:rsidRPr="00745BDF">
        <w:rPr>
          <w:sz w:val="24"/>
          <w:szCs w:val="52"/>
        </w:rPr>
        <w:t>Print your cutter</w:t>
      </w:r>
    </w:p>
    <w:p w14:paraId="2863BBF0" w14:textId="67312B10" w:rsidR="00097195" w:rsidRPr="00745BDF" w:rsidRDefault="00266AE6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4924860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F5D80" w:rsidRPr="00745BDF">
        <w:rPr>
          <w:sz w:val="20"/>
          <w:szCs w:val="20"/>
        </w:rPr>
        <w:t>Download Utimaker Cura (newest version).</w:t>
      </w:r>
    </w:p>
    <w:p w14:paraId="152DBE4E" w14:textId="680CB7F5" w:rsidR="00097195" w:rsidRPr="00745BDF" w:rsidRDefault="00266AE6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11302822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F5D80" w:rsidRPr="00745BDF">
        <w:rPr>
          <w:sz w:val="20"/>
          <w:szCs w:val="20"/>
        </w:rPr>
        <w:t>Upon first launch you’ll want to add a new printer:</w:t>
      </w:r>
    </w:p>
    <w:p w14:paraId="4AFA19C7" w14:textId="012AD50E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 xml:space="preserve">Navigate to Settings &gt; Printers &gt; Manage Printers </w:t>
      </w:r>
    </w:p>
    <w:p w14:paraId="7ABB7AE8" w14:textId="5389192E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add, then add non-networked printer</w:t>
      </w:r>
    </w:p>
    <w:p w14:paraId="5EF9FB4D" w14:textId="503C6BA1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custom printer</w:t>
      </w:r>
    </w:p>
    <w:p w14:paraId="3A6D5236" w14:textId="42DF45A1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on custom FFF printer #1 then machine settings</w:t>
      </w:r>
    </w:p>
    <w:p w14:paraId="0A7F07A9" w14:textId="2EFB6AAF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Under Printer Settings: Change X (Width), Y (Depth) and Z (Height) to 180 mm</w:t>
      </w:r>
      <w:r w:rsidR="00DA4120" w:rsidRPr="00745BDF">
        <w:rPr>
          <w:sz w:val="20"/>
          <w:szCs w:val="20"/>
        </w:rPr>
        <w:t>, Heated Bed should be checked.</w:t>
      </w:r>
    </w:p>
    <w:p w14:paraId="5256265B" w14:textId="77777777" w:rsidR="00745BDF" w:rsidRPr="00745BDF" w:rsidRDefault="00745BDF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</w:p>
    <w:p w14:paraId="291F9C8B" w14:textId="68AEADD1" w:rsidR="00DA4120" w:rsidRPr="00745BDF" w:rsidRDefault="00DF5D80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 xml:space="preserve">Under Printhead Settings: </w:t>
      </w:r>
      <w:r w:rsidR="00DA4120" w:rsidRPr="00745BDF">
        <w:rPr>
          <w:sz w:val="20"/>
          <w:szCs w:val="20"/>
        </w:rPr>
        <w:t xml:space="preserve">X min = -20mm, Y min = -20mm, X max = 20mm, Y max = 20mm, Gantry Height = 180 mm. </w:t>
      </w:r>
    </w:p>
    <w:p w14:paraId="05BC0973" w14:textId="4E4D4E29" w:rsidR="00DA4120" w:rsidRPr="00745BDF" w:rsidRDefault="00DA4120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Go to the extruder 1 tab and change compatible material diameter to 1.75 mm and Cooling Fan Number to 1.</w:t>
      </w:r>
    </w:p>
    <w:p w14:paraId="459C5FED" w14:textId="09FE34A0" w:rsidR="00DA4120" w:rsidRPr="00745BDF" w:rsidRDefault="00DA4120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next and you’re done!</w:t>
      </w:r>
    </w:p>
    <w:p w14:paraId="6BE1AC75" w14:textId="087F041F" w:rsidR="00DA4120" w:rsidRPr="00745BDF" w:rsidRDefault="00DA4120" w:rsidP="00DA4120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2939032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745BDF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DF3919" w:rsidRPr="00745BDF">
        <w:rPr>
          <w:sz w:val="20"/>
          <w:szCs w:val="20"/>
        </w:rPr>
        <w:tab/>
        <w:t>To the right of your printer you should see the material selection. Select Generic PLA.</w:t>
      </w:r>
    </w:p>
    <w:p w14:paraId="16EA8131" w14:textId="69535664" w:rsidR="00097195" w:rsidRPr="00745BDF" w:rsidRDefault="00266AE6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12141939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F3919" w:rsidRPr="00745BDF">
        <w:rPr>
          <w:sz w:val="20"/>
          <w:szCs w:val="20"/>
        </w:rPr>
        <w:t>To the right of the material is print settings. For your first print you’ll want to change some settings:</w:t>
      </w:r>
    </w:p>
    <w:p w14:paraId="3FAE731E" w14:textId="02D8878C" w:rsidR="00DF3919" w:rsidRPr="00745BDF" w:rsidRDefault="00DF3919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sz w:val="20"/>
          <w:szCs w:val="20"/>
        </w:rPr>
        <w:t>Under Profile, select Draft-2.0mm</w:t>
      </w:r>
    </w:p>
    <w:p w14:paraId="60DFD798" w14:textId="069ACF20" w:rsidR="00DF3919" w:rsidRDefault="00DF3919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sz w:val="20"/>
          <w:szCs w:val="20"/>
        </w:rPr>
        <w:t>Under Material, Printing Temp = 200C and Build Plate Temperature = 70C</w:t>
      </w:r>
    </w:p>
    <w:p w14:paraId="7C08BB04" w14:textId="00A20D2D" w:rsidR="00806E75" w:rsidRPr="00745BDF" w:rsidRDefault="00806E75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Under Speed, set Print Speed to 50mm/s.</w:t>
      </w:r>
    </w:p>
    <w:p w14:paraId="0558C4E8" w14:textId="393D7ABF" w:rsidR="00745BDF" w:rsidRPr="00806E75" w:rsidRDefault="00745BDF" w:rsidP="00806E75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noProof/>
          <w:sz w:val="20"/>
          <w:szCs w:val="20"/>
        </w:rPr>
        <w:drawing>
          <wp:anchor distT="0" distB="0" distL="114300" distR="114300" simplePos="0" relativeHeight="251918336" behindDoc="0" locked="0" layoutInCell="1" allowOverlap="1" wp14:anchorId="08205FDA" wp14:editId="11B08D99">
            <wp:simplePos x="0" y="0"/>
            <wp:positionH relativeFrom="page">
              <wp:posOffset>5499701</wp:posOffset>
            </wp:positionH>
            <wp:positionV relativeFrom="paragraph">
              <wp:posOffset>-703374</wp:posOffset>
            </wp:positionV>
            <wp:extent cx="2273300" cy="2395855"/>
            <wp:effectExtent l="0" t="0" r="0" b="4445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1" t="9700" r="32171" b="16069"/>
                    <a:stretch/>
                  </pic:blipFill>
                  <pic:spPr bwMode="auto">
                    <a:xfrm>
                      <a:off x="0" y="0"/>
                      <a:ext cx="2273300" cy="239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919" w:rsidRPr="00745BDF">
        <w:rPr>
          <w:sz w:val="20"/>
          <w:szCs w:val="20"/>
        </w:rPr>
        <w:t>Under Cooling, make sure Enable Print Cooling is checked, Fan Speed 100%.</w:t>
      </w:r>
    </w:p>
    <w:p w14:paraId="3D6B72E0" w14:textId="04C46C98" w:rsidR="00DF3919" w:rsidRPr="00745BDF" w:rsidRDefault="00DF3919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sz w:val="20"/>
          <w:szCs w:val="20"/>
        </w:rPr>
        <w:t>Under Build Plate Adhesion Type, select Brim.</w:t>
      </w:r>
    </w:p>
    <w:p w14:paraId="3D6AF9E3" w14:textId="2A2C9C63" w:rsidR="00097195" w:rsidRPr="00745BDF" w:rsidRDefault="00266AE6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539663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A4120" w:rsidRPr="00745BDF">
        <w:rPr>
          <w:sz w:val="20"/>
          <w:szCs w:val="20"/>
        </w:rPr>
        <w:t>You’ll likely want to rescale to the size you want. The second option on the left toolbox is the rescaling tool. Rescale to a percentage of your original size; cura gives you the XYZ dimensions to help.</w:t>
      </w:r>
    </w:p>
    <w:p w14:paraId="4C013F13" w14:textId="69AD2B95" w:rsidR="00097195" w:rsidRPr="00745BDF" w:rsidRDefault="00266AE6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30007857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A4120" w:rsidRPr="00745BDF">
        <w:rPr>
          <w:sz w:val="20"/>
          <w:szCs w:val="20"/>
        </w:rPr>
        <w:t>Click Slice and upload to a microSD card</w:t>
      </w:r>
    </w:p>
    <w:p w14:paraId="66DD8BEC" w14:textId="7E86C77A" w:rsidR="00097195" w:rsidRPr="00541BC6" w:rsidRDefault="00266AE6" w:rsidP="00097195">
      <w:pPr>
        <w:pStyle w:val="checkboxindent"/>
      </w:pPr>
      <w:sdt>
        <w:sdtPr>
          <w:id w:val="-3497266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>
            <w:rPr>
              <w:rFonts w:ascii="MS Gothic" w:eastAsia="MS Gothic" w:hint="eastAsia"/>
            </w:rPr>
            <w:t>☐</w:t>
          </w:r>
        </w:sdtContent>
      </w:sdt>
      <w:r w:rsidR="00835706">
        <w:tab/>
      </w:r>
      <w:r w:rsidR="00DA4120">
        <w:t>Put the microSD into the Kingroon Printer in the sneaking room, find the file and begin printing</w:t>
      </w:r>
      <w:r w:rsidR="00DF3919">
        <w:t>!</w:t>
      </w:r>
    </w:p>
    <w:sectPr w:rsidR="00097195" w:rsidRPr="00541BC6" w:rsidSect="009A7F2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10751" w14:textId="77777777" w:rsidR="00266AE6" w:rsidRDefault="00266AE6" w:rsidP="00600433">
      <w:pPr>
        <w:spacing w:after="0" w:line="240" w:lineRule="auto"/>
      </w:pPr>
      <w:r>
        <w:separator/>
      </w:r>
    </w:p>
  </w:endnote>
  <w:endnote w:type="continuationSeparator" w:id="0">
    <w:p w14:paraId="4BEEBD42" w14:textId="77777777" w:rsidR="00266AE6" w:rsidRDefault="00266AE6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ckwell">
    <w:altName w:val="Geneva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96BD2" w14:textId="77777777" w:rsidR="00F1423A" w:rsidRDefault="00F14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84324" w14:textId="77777777" w:rsidR="00F1423A" w:rsidRDefault="00F142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C5039" w14:textId="77777777" w:rsidR="009A5B55" w:rsidRDefault="008872F8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138D0214" wp14:editId="23957C41">
              <wp:simplePos x="0" y="0"/>
              <wp:positionH relativeFrom="page">
                <wp:posOffset>6702425</wp:posOffset>
              </wp:positionH>
              <wp:positionV relativeFrom="page">
                <wp:posOffset>9552940</wp:posOffset>
              </wp:positionV>
              <wp:extent cx="1422400" cy="234950"/>
              <wp:effectExtent l="6350" t="8890" r="0" b="3810"/>
              <wp:wrapNone/>
              <wp:docPr id="1" name="AutoShape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E3206F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" o:spid="_x0000_s1026" type="#_x0000_t7" alt="Title: Decorative border" style="position:absolute;margin-left:527.75pt;margin-top:752.2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714ED" w14:textId="77777777" w:rsidR="00266AE6" w:rsidRDefault="00266AE6" w:rsidP="00600433">
      <w:pPr>
        <w:spacing w:after="0" w:line="240" w:lineRule="auto"/>
      </w:pPr>
      <w:r>
        <w:separator/>
      </w:r>
    </w:p>
  </w:footnote>
  <w:footnote w:type="continuationSeparator" w:id="0">
    <w:p w14:paraId="44C00491" w14:textId="77777777" w:rsidR="00266AE6" w:rsidRDefault="00266AE6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BF7EA" w14:textId="77777777" w:rsidR="00F1423A" w:rsidRDefault="00F14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2AC16" w14:textId="77777777" w:rsidR="00F1423A" w:rsidRDefault="00F142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773CD" w14:textId="77777777" w:rsidR="00F1423A" w:rsidRDefault="00F14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2527F"/>
    <w:multiLevelType w:val="hybridMultilevel"/>
    <w:tmpl w:val="3A6215AE"/>
    <w:lvl w:ilvl="0" w:tplc="04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2" w15:restartNumberingAfterBreak="0">
    <w:nsid w:val="2B017E4B"/>
    <w:multiLevelType w:val="hybridMultilevel"/>
    <w:tmpl w:val="33722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825C6"/>
    <w:multiLevelType w:val="hybridMultilevel"/>
    <w:tmpl w:val="CE702768"/>
    <w:lvl w:ilvl="0" w:tplc="0780F664">
      <w:start w:val="1"/>
      <w:numFmt w:val="bullet"/>
      <w:pStyle w:val="bullet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1A54F0"/>
    <w:multiLevelType w:val="hybridMultilevel"/>
    <w:tmpl w:val="9B7C5F62"/>
    <w:lvl w:ilvl="0" w:tplc="04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7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D0D44"/>
    <w:multiLevelType w:val="hybridMultilevel"/>
    <w:tmpl w:val="2234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removePersonalInformation/>
  <w:removeDateAndTime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7BA"/>
    <w:rsid w:val="00034A3C"/>
    <w:rsid w:val="00097195"/>
    <w:rsid w:val="00170B79"/>
    <w:rsid w:val="0026678F"/>
    <w:rsid w:val="00266AE6"/>
    <w:rsid w:val="002D7C17"/>
    <w:rsid w:val="00336B37"/>
    <w:rsid w:val="0035513C"/>
    <w:rsid w:val="003A0EC9"/>
    <w:rsid w:val="00534A3E"/>
    <w:rsid w:val="005D608A"/>
    <w:rsid w:val="00600433"/>
    <w:rsid w:val="006377BA"/>
    <w:rsid w:val="0066288D"/>
    <w:rsid w:val="006644C3"/>
    <w:rsid w:val="00693182"/>
    <w:rsid w:val="006C0713"/>
    <w:rsid w:val="00722A2F"/>
    <w:rsid w:val="00726386"/>
    <w:rsid w:val="00745BDF"/>
    <w:rsid w:val="00806E75"/>
    <w:rsid w:val="00835706"/>
    <w:rsid w:val="008872F8"/>
    <w:rsid w:val="009A5B55"/>
    <w:rsid w:val="009A7F28"/>
    <w:rsid w:val="009B6F5A"/>
    <w:rsid w:val="00AC5A9E"/>
    <w:rsid w:val="00B30C18"/>
    <w:rsid w:val="00BA4BC4"/>
    <w:rsid w:val="00C55D16"/>
    <w:rsid w:val="00C8063B"/>
    <w:rsid w:val="00D171AC"/>
    <w:rsid w:val="00D64AE6"/>
    <w:rsid w:val="00DA4120"/>
    <w:rsid w:val="00DB1D49"/>
    <w:rsid w:val="00DE1986"/>
    <w:rsid w:val="00DF3919"/>
    <w:rsid w:val="00DF5D80"/>
    <w:rsid w:val="00E72DBD"/>
    <w:rsid w:val="00E81499"/>
    <w:rsid w:val="00F1423A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3C6142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34A3E"/>
    <w:pPr>
      <w:spacing w:line="245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08A"/>
    <w:pPr>
      <w:pBdr>
        <w:top w:val="single" w:sz="4" w:space="1" w:color="80B350" w:themeColor="accent3"/>
      </w:pBdr>
      <w:spacing w:before="200" w:after="40" w:line="240" w:lineRule="auto"/>
      <w:ind w:right="3240"/>
      <w:outlineLvl w:val="0"/>
    </w:pPr>
    <w:rPr>
      <w:rFonts w:asciiTheme="majorHAnsi" w:hAnsiTheme="majorHAnsi"/>
      <w:caps/>
      <w:color w:val="19AED7" w:themeColor="accent2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rsid w:val="00AF5119"/>
    <w:pPr>
      <w:outlineLvl w:val="1"/>
    </w:pPr>
    <w:rPr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81773"/>
    <w:pPr>
      <w:jc w:val="right"/>
      <w:outlineLvl w:val="3"/>
    </w:pPr>
    <w:rPr>
      <w:rFonts w:asciiTheme="majorHAnsi" w:hAnsiTheme="majorHAnsi"/>
      <w:color w:val="8E0344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1B4F7A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19AED7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8E0344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1B4F7A" w:themeColor="text2" w:themeShade="BF"/>
      <w:sz w:val="60"/>
    </w:rPr>
  </w:style>
  <w:style w:type="paragraph" w:styleId="ListParagraph">
    <w:name w:val="List Paragraph"/>
    <w:basedOn w:val="Normal"/>
    <w:uiPriority w:val="34"/>
    <w:rsid w:val="000D0FB4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D608A"/>
    <w:rPr>
      <w:rFonts w:asciiTheme="majorHAnsi" w:hAnsiTheme="majorHAnsi"/>
      <w:caps/>
      <w:color w:val="19AED7" w:themeColor="accent2"/>
      <w:sz w:val="28"/>
      <w:szCs w:val="56"/>
    </w:rPr>
  </w:style>
  <w:style w:type="paragraph" w:styleId="Title">
    <w:name w:val="Title"/>
    <w:basedOn w:val="Heading3"/>
    <w:next w:val="Normal"/>
    <w:link w:val="TitleChar"/>
    <w:uiPriority w:val="10"/>
    <w:qFormat/>
    <w:rsid w:val="00034A3C"/>
    <w:pPr>
      <w:spacing w:before="60" w:after="280" w:line="240" w:lineRule="auto"/>
      <w:jc w:val="left"/>
    </w:pPr>
    <w:rPr>
      <w:noProof/>
      <w:sz w:val="42"/>
    </w:rPr>
  </w:style>
  <w:style w:type="character" w:customStyle="1" w:styleId="TitleChar">
    <w:name w:val="Title Char"/>
    <w:basedOn w:val="DefaultParagraphFont"/>
    <w:link w:val="Title"/>
    <w:uiPriority w:val="10"/>
    <w:rsid w:val="00034A3C"/>
    <w:rPr>
      <w:rFonts w:asciiTheme="majorHAnsi" w:hAnsiTheme="majorHAnsi"/>
      <w:caps/>
      <w:noProof/>
      <w:color w:val="FFFFFF" w:themeColor="background1"/>
      <w:sz w:val="42"/>
      <w:szCs w:val="36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customStyle="1" w:styleId="checkboxindent">
    <w:name w:val="checkbox indent"/>
    <w:basedOn w:val="Normal"/>
    <w:qFormat/>
    <w:rsid w:val="00034A3C"/>
    <w:pPr>
      <w:spacing w:before="20" w:after="20"/>
      <w:ind w:left="357" w:hanging="357"/>
    </w:pPr>
  </w:style>
  <w:style w:type="paragraph" w:customStyle="1" w:styleId="bullet">
    <w:name w:val="bullet"/>
    <w:basedOn w:val="Normal"/>
    <w:rsid w:val="00034A3C"/>
    <w:pPr>
      <w:numPr>
        <w:numId w:val="5"/>
      </w:numPr>
      <w:spacing w:before="20" w:after="20"/>
      <w:ind w:left="538" w:hanging="181"/>
    </w:pPr>
  </w:style>
  <w:style w:type="character" w:styleId="Hyperlink">
    <w:name w:val="Hyperlink"/>
    <w:basedOn w:val="DefaultParagraphFont"/>
    <w:rsid w:val="003A0E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svg2stl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onvertio.co/jpg-svg/" TargetMode="External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ha\AppData\Roaming\Microsoft\Templates\Homework%20tips%20checklist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tips checklist</Template>
  <TotalTime>0</TotalTime>
  <Pages>1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2020-12-25T19:11:00Z</dcterms:created>
  <dcterms:modified xsi:type="dcterms:W3CDTF">2020-12-25T21:28:00Z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